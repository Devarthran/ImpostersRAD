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1506829"/>
                      <wp:effectExtent l="0" t="0" r="0" b="1905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568A5" w:rsidRDefault="00C75A4B" w:rsidP="004B7E44">
                                  <w:pPr>
                                    <w:pStyle w:val="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A.E. Movie Database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:rsidR="004B7E44" w:rsidRPr="004568A5" w:rsidRDefault="00C75A4B" w:rsidP="004B7E44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A.E. Movie Database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8E5181A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Default="004B7E44" w:rsidP="004B7E44"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568A5" w:rsidRDefault="00CF656D" w:rsidP="004B7E44">
                                  <w:pPr>
                                    <w:pStyle w:val="Subtitle"/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RAD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:rsidR="004B7E44" w:rsidRPr="004568A5" w:rsidRDefault="00CF656D" w:rsidP="004B7E44">
                            <w:pPr>
                              <w:pStyle w:val="Subtitle"/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RAD Development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DD2F55" w:rsidRDefault="00CF656D" w:rsidP="00DD2F55">
                                  <w:p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DD2F55"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The Imposters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:rsidR="004B7E44" w:rsidRPr="00DD2F55" w:rsidRDefault="00CF656D" w:rsidP="00DD2F55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DD2F55">
                              <w:rPr>
                                <w:rFonts w:asciiTheme="majorHAnsi" w:hAnsiTheme="majorHAnsi"/>
                                <w:color w:val="FFFFFF" w:themeColor="background1"/>
                                <w:sz w:val="48"/>
                                <w:szCs w:val="48"/>
                              </w:rPr>
                              <w:t>The Imposters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Default="004B7E44" w:rsidP="004B7E44">
            <w:pPr>
              <w:rPr>
                <w:noProof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1945758" cy="668493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45758" cy="6684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A0033" w:rsidRPr="004568A5" w:rsidRDefault="00CF656D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130 Murdoch D</w:t>
                                  </w:r>
                                  <w:r w:rsidR="000A0033" w:rsidRPr="004568A5">
                                    <w:rPr>
                                      <w:color w:val="FFFFFF" w:themeColor="background1"/>
                                    </w:rPr>
                                    <w:t>r</w:t>
                                  </w:r>
                                </w:p>
                                <w:p w:rsidR="004B7E44" w:rsidRPr="004568A5" w:rsidRDefault="00CF656D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Murdoch</w:t>
                                  </w:r>
                                  <w:r w:rsidR="000A0033" w:rsidRPr="004568A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WA</w:t>
                                  </w:r>
                                  <w:r w:rsidR="004B7E44" w:rsidRPr="004568A5">
                                    <w:rPr>
                                      <w:color w:val="FFFFFF" w:themeColor="background1"/>
                                    </w:rPr>
                                    <w:t xml:space="preserve">, </w:t>
                                  </w: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6150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53.2pt;height:5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" filled="f" stroked="f" strokeweight=".5pt">
                      <v:textbox>
                        <w:txbxContent>
                          <w:p w:rsidR="000A0033" w:rsidRPr="004568A5" w:rsidRDefault="00CF656D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130 Murdoch D</w:t>
                            </w:r>
                            <w:r w:rsidR="000A0033" w:rsidRPr="004568A5">
                              <w:rPr>
                                <w:color w:val="FFFFFF" w:themeColor="background1"/>
                              </w:rPr>
                              <w:t>r</w:t>
                            </w:r>
                          </w:p>
                          <w:p w:rsidR="004B7E44" w:rsidRPr="004568A5" w:rsidRDefault="00CF656D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Murdoch</w:t>
                            </w:r>
                            <w:r w:rsidR="000A0033" w:rsidRPr="004568A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4568A5">
                              <w:rPr>
                                <w:color w:val="FFFFFF" w:themeColor="background1"/>
                              </w:rPr>
                              <w:t>WA</w:t>
                            </w:r>
                            <w:r w:rsidR="004B7E44" w:rsidRPr="004568A5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r w:rsidRPr="004568A5">
                              <w:rPr>
                                <w:color w:val="FFFFFF" w:themeColor="background1"/>
                              </w:rPr>
                              <w:t>6150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34A148C" wp14:editId="1C02E945">
                      <wp:extent cx="2891805" cy="669261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1805" cy="669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568A5" w:rsidRDefault="00BA386E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Phone 1800 001 001</w:t>
                                  </w:r>
                                </w:p>
                                <w:p w:rsidR="004B7E44" w:rsidRPr="004568A5" w:rsidRDefault="004B7E44" w:rsidP="004B7E44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4568A5">
                                    <w:rPr>
                                      <w:color w:val="FFFFFF" w:themeColor="background1"/>
                                    </w:rPr>
                                    <w:t>Email</w:t>
                                  </w:r>
                                  <w:r w:rsidR="00BA386E" w:rsidRPr="004568A5">
                                    <w:rPr>
                                      <w:color w:val="FFFFFF" w:themeColor="background1"/>
                                    </w:rPr>
                                    <w:t xml:space="preserve"> imposters@amongus.wa.au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4A148C" id="Text Box 10" o:spid="_x0000_s1030" type="#_x0000_t202" style="width:227.7pt;height:5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" filled="f" stroked="f" strokeweight=".5pt">
                      <v:textbox>
                        <w:txbxContent>
                          <w:p w:rsidR="004B7E44" w:rsidRPr="004568A5" w:rsidRDefault="00BA386E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Phone 1800 001 001</w:t>
                            </w:r>
                          </w:p>
                          <w:p w:rsidR="004B7E44" w:rsidRPr="004568A5" w:rsidRDefault="004B7E44" w:rsidP="004B7E4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68A5">
                              <w:rPr>
                                <w:color w:val="FFFFFF" w:themeColor="background1"/>
                              </w:rPr>
                              <w:t>Email</w:t>
                            </w:r>
                            <w:r w:rsidR="00BA386E" w:rsidRPr="004568A5">
                              <w:rPr>
                                <w:color w:val="FFFFFF" w:themeColor="background1"/>
                              </w:rPr>
                              <w:t xml:space="preserve"> imposters@amongus.wa.au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Default="004B7E44" w:rsidP="004B7E44">
      <w:r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9B34A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  <w:r w:rsidRPr="00D967AC">
        <w:rPr>
          <w:noProof/>
          <w:lang w:val="en-AU" w:eastAsia="en-AU"/>
        </w:rPr>
        <w:drawing>
          <wp:anchor distT="0" distB="0" distL="114300" distR="114300" simplePos="0" relativeHeight="251660288" behindDoc="0" locked="0" layoutInCell="1" allowOverlap="1" wp14:anchorId="2B32EF5D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E44" w:rsidRDefault="004B7E44">
      <w:pPr>
        <w:spacing w:after="200"/>
      </w:pPr>
      <w:r>
        <w:br w:type="page"/>
      </w:r>
    </w:p>
    <w:p w:rsidR="00E66EF9" w:rsidRDefault="00E66EF9">
      <w:pPr>
        <w:spacing w:after="200"/>
        <w:sectPr w:rsidR="00E66EF9" w:rsidSect="004B7E44">
          <w:headerReference w:type="default" r:id="rId10"/>
          <w:footerReference w:type="default" r:id="rId11"/>
          <w:footerReference w:type="first" r:id="rId12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p w:rsidR="00E66EF9" w:rsidRDefault="00E66EF9">
      <w:pPr>
        <w:spacing w:after="200"/>
        <w:sectPr w:rsidR="00E66EF9" w:rsidSect="004B7E44">
          <w:footerReference w:type="first" r:id="rId13"/>
          <w:pgSz w:w="12240" w:h="15840"/>
          <w:pgMar w:top="720" w:right="1152" w:bottom="720" w:left="1152" w:header="0" w:footer="0" w:gutter="0"/>
          <w:pgNumType w:start="1"/>
          <w:cols w:space="720"/>
          <w:titlePg/>
          <w:docGrid w:linePitch="381"/>
        </w:sectPr>
      </w:pPr>
    </w:p>
    <w:sdt>
      <w:sdtPr>
        <w:id w:val="15541162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8"/>
          <w:szCs w:val="22"/>
        </w:rPr>
      </w:sdtEndPr>
      <w:sdtContent>
        <w:p w:rsidR="002A0E2C" w:rsidRDefault="002A0E2C">
          <w:pPr>
            <w:pStyle w:val="TOCHeading"/>
          </w:pPr>
          <w:r>
            <w:t>Table of Contents</w:t>
          </w:r>
        </w:p>
        <w:p w:rsidR="002A0E2C" w:rsidRDefault="002A0E2C">
          <w:fldSimple w:instr=" TOC \o &quot;1-3&quot; \h \z \u ">
            <w:r>
              <w:rPr>
                <w:b/>
                <w:bCs/>
                <w:noProof/>
              </w:rPr>
              <w:t>No table of contents entries found.</w:t>
            </w:r>
          </w:fldSimple>
        </w:p>
      </w:sdtContent>
    </w:sdt>
    <w:p w:rsidR="002A0E2C" w:rsidRDefault="002A0E2C">
      <w:pPr>
        <w:spacing w:after="200"/>
        <w:sectPr w:rsidR="002A0E2C" w:rsidSect="002A0E2C">
          <w:headerReference w:type="default" r:id="rId14"/>
          <w:footerReference w:type="default" r:id="rId15"/>
          <w:footerReference w:type="first" r:id="rId16"/>
          <w:pgSz w:w="12240" w:h="15840"/>
          <w:pgMar w:top="720" w:right="1152" w:bottom="720" w:left="1152" w:header="0" w:footer="0" w:gutter="0"/>
          <w:pgNumType w:fmt="lowerRoman" w:start="1"/>
          <w:cols w:space="720"/>
          <w:titlePg/>
          <w:docGrid w:linePitch="381"/>
        </w:sectPr>
      </w:pPr>
      <w:bookmarkStart w:id="0" w:name="_GoBack"/>
      <w:bookmarkEnd w:id="0"/>
    </w:p>
    <w:p w:rsidR="00850FF5" w:rsidRPr="004B7E44" w:rsidRDefault="00850FF5" w:rsidP="002A0E2C"/>
    <w:sectPr w:rsidR="00850FF5" w:rsidRPr="004B7E44" w:rsidSect="002A0E2C">
      <w:footerReference w:type="first" r:id="rId17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724D" w:rsidRDefault="00D3724D" w:rsidP="004B7E44">
      <w:r>
        <w:separator/>
      </w:r>
    </w:p>
  </w:endnote>
  <w:endnote w:type="continuationSeparator" w:id="0">
    <w:p w:rsidR="00D3724D" w:rsidRDefault="00D3724D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4B7E44" w:rsidRDefault="00E66EF9" w:rsidP="00E66EF9">
          <w:pPr>
            <w:pStyle w:val="Footer"/>
          </w:pPr>
          <w:r>
            <w:t>www.defnotimposters</w:t>
          </w:r>
          <w:r w:rsidR="004B7E44">
            <w:t>.com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E2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0E2C" w:rsidRDefault="002A0E2C" w:rsidP="004B7E4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2A0E2C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2A0E2C" w:rsidRDefault="002A0E2C" w:rsidP="00E66EF9">
          <w:pPr>
            <w:pStyle w:val="Footer"/>
          </w:pPr>
        </w:p>
      </w:tc>
    </w:tr>
  </w:tbl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40058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E2C" w:rsidRDefault="002A0E2C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64376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0E2C" w:rsidRDefault="002A0E2C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724D" w:rsidRDefault="00D3724D" w:rsidP="004B7E44">
      <w:r>
        <w:separator/>
      </w:r>
    </w:p>
  </w:footnote>
  <w:footnote w:type="continuationSeparator" w:id="0">
    <w:p w:rsidR="00D3724D" w:rsidRDefault="00D3724D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Header"/>
          </w:pPr>
          <w:r>
            <w:rPr>
              <w:noProof/>
              <w:lang w:val="en-AU" w:eastAsia="en-AU"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E66EF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E66EF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E66EF9" w:rsidTr="002A0E2C">
      <w:trPr>
        <w:trHeight w:val="709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E66EF9" w:rsidRDefault="00E66EF9" w:rsidP="004B7E44">
          <w:pPr>
            <w:pStyle w:val="Header"/>
          </w:pP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52A"/>
    <w:rsid w:val="000A0033"/>
    <w:rsid w:val="00293B83"/>
    <w:rsid w:val="002A0E2C"/>
    <w:rsid w:val="004568A5"/>
    <w:rsid w:val="00460B5D"/>
    <w:rsid w:val="004B7E44"/>
    <w:rsid w:val="004D5252"/>
    <w:rsid w:val="004F2B86"/>
    <w:rsid w:val="005A718F"/>
    <w:rsid w:val="005D652A"/>
    <w:rsid w:val="006A3CE7"/>
    <w:rsid w:val="007516CF"/>
    <w:rsid w:val="00850FF5"/>
    <w:rsid w:val="008B33BC"/>
    <w:rsid w:val="009120E9"/>
    <w:rsid w:val="00945900"/>
    <w:rsid w:val="009549AB"/>
    <w:rsid w:val="009C396C"/>
    <w:rsid w:val="00B23F28"/>
    <w:rsid w:val="00B572B4"/>
    <w:rsid w:val="00BA386E"/>
    <w:rsid w:val="00C55B74"/>
    <w:rsid w:val="00C75A4B"/>
    <w:rsid w:val="00CF656D"/>
    <w:rsid w:val="00D3724D"/>
    <w:rsid w:val="00DB26A7"/>
    <w:rsid w:val="00DD2F55"/>
    <w:rsid w:val="00E66EF9"/>
    <w:rsid w:val="00E76CAD"/>
    <w:rsid w:val="00E94B5F"/>
    <w:rsid w:val="00EB0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0FE9D"/>
  <w15:chartTrackingRefBased/>
  <w15:docId w15:val="{F60D73FA-8C10-4FC9-9228-DA42CD41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68A5"/>
    <w:pPr>
      <w:spacing w:after="0"/>
    </w:pPr>
    <w:rPr>
      <w:rFonts w:eastAsiaTheme="minorEastAsia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C55B7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C55B74"/>
    <w:rPr>
      <w:rFonts w:asciiTheme="majorHAnsi" w:eastAsia="Times New Roman" w:hAnsiTheme="majorHAnsi" w:cs="Times New Roman"/>
      <w:b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50FF5"/>
    <w:pPr>
      <w:keepLines/>
      <w:spacing w:before="240" w:after="12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66EF9"/>
    <w:pPr>
      <w:tabs>
        <w:tab w:val="right" w:leader="dot" w:pos="9926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460B5D"/>
    <w:rPr>
      <w:color w:val="93C842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50FF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0010827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327"/>
    <w:rsid w:val="00190327"/>
    <w:rsid w:val="00FB1710"/>
    <w:rsid w:val="00FE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966E5FFD6843DD91DF38673D37C509">
    <w:name w:val="16966E5FFD6843DD91DF38673D37C509"/>
  </w:style>
  <w:style w:type="paragraph" w:customStyle="1" w:styleId="96E79DFA2EDF4F37B303FBF32C0BAE57">
    <w:name w:val="96E79DFA2EDF4F37B303FBF32C0BAE57"/>
  </w:style>
  <w:style w:type="paragraph" w:customStyle="1" w:styleId="397C9E59469D484F858AAA65E8339267">
    <w:name w:val="397C9E59469D484F858AAA65E8339267"/>
  </w:style>
  <w:style w:type="paragraph" w:customStyle="1" w:styleId="CA90002C49E0471C92AF277ABC91D074">
    <w:name w:val="CA90002C49E0471C92AF277ABC91D074"/>
  </w:style>
  <w:style w:type="paragraph" w:customStyle="1" w:styleId="4E69B0247C024D3096D2D2FF985E0732">
    <w:name w:val="4E69B0247C024D3096D2D2FF985E0732"/>
  </w:style>
  <w:style w:type="paragraph" w:customStyle="1" w:styleId="22CEAF4903BC44E3B3CC174360E13347">
    <w:name w:val="22CEAF4903BC44E3B3CC174360E133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242D5-6ADF-44EF-A6EA-8F04792CF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36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CITE</cp:lastModifiedBy>
  <cp:revision>13</cp:revision>
  <dcterms:created xsi:type="dcterms:W3CDTF">2020-11-05T01:55:00Z</dcterms:created>
  <dcterms:modified xsi:type="dcterms:W3CDTF">2020-11-05T02:32:00Z</dcterms:modified>
</cp:coreProperties>
</file>