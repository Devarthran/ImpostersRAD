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9336F8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9336F8" w:rsidRDefault="009336F8" w:rsidP="009256BE">
            <w:pPr>
              <w:pStyle w:val="Subheading1"/>
              <w:framePr w:hSpace="0" w:wrap="auto" w:vAnchor="margin" w:hAnchor="text" w:xAlign="left" w:yAlign="inline"/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6A21F39B" wp14:editId="338B7A52">
                      <wp:extent cx="5138670" cy="1506829"/>
                      <wp:effectExtent l="0" t="0" r="0" b="1905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336F8" w:rsidRPr="004568A5" w:rsidRDefault="009336F8" w:rsidP="004B7E44">
                                  <w:pPr>
                                    <w:pStyle w:val="Title"/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A.E. Movie Database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A21F39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:rsidR="009336F8" w:rsidRPr="004568A5" w:rsidRDefault="009336F8" w:rsidP="004B7E44">
                            <w:pPr>
                              <w:pStyle w:val="Title"/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A.E. Movie Database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9336F8" w:rsidRDefault="009336F8" w:rsidP="004B7E44"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77BD3E1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9336F8" w:rsidRDefault="009336F8" w:rsidP="004B7E44"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C90BEE2" wp14:editId="77F795DA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336F8" w:rsidRPr="004568A5" w:rsidRDefault="009336F8" w:rsidP="004B7E44">
                                  <w:pPr>
                                    <w:pStyle w:val="Subtitle"/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RAD Development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90BEE2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:rsidR="009336F8" w:rsidRPr="004568A5" w:rsidRDefault="009336F8" w:rsidP="004B7E44">
                            <w:pPr>
                              <w:pStyle w:val="Subtitle"/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RAD Development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9336F8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336F8" w:rsidRDefault="009336F8" w:rsidP="004B7E44">
            <w:pPr>
              <w:rPr>
                <w:noProof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2438569D" wp14:editId="205F9D3A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336F8" w:rsidRPr="00DD2F55" w:rsidRDefault="009336F8" w:rsidP="00DD2F55">
                                  <w:pPr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 w:rsidRPr="00DD2F55"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>The Imposters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38569D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:rsidR="009336F8" w:rsidRPr="00DD2F55" w:rsidRDefault="009336F8" w:rsidP="00DD2F55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DD2F55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The Imposters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9336F8" w:rsidRDefault="009336F8" w:rsidP="004B7E44">
            <w:pPr>
              <w:rPr>
                <w:noProof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0EE3E510" wp14:editId="57D75766">
                      <wp:extent cx="1945758" cy="668493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45758" cy="6684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336F8" w:rsidRPr="004568A5" w:rsidRDefault="009336F8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130 Murdoch Dr</w:t>
                                  </w:r>
                                </w:p>
                                <w:p w:rsidR="009336F8" w:rsidRPr="004568A5" w:rsidRDefault="009336F8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Murdoch WA, 6150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E3E510" id="Text Box 7" o:spid="_x0000_s1029" type="#_x0000_t202" style="width:153.2pt;height:5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" filled="f" stroked="f" strokeweight=".5pt">
                      <v:textbox>
                        <w:txbxContent>
                          <w:p w:rsidR="009336F8" w:rsidRPr="004568A5" w:rsidRDefault="009336F8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130 Murdoch Dr</w:t>
                            </w:r>
                          </w:p>
                          <w:p w:rsidR="009336F8" w:rsidRPr="004568A5" w:rsidRDefault="009336F8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Murdoch WA, 6150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34A148C" wp14:editId="1C02E945">
                      <wp:extent cx="2891805" cy="669261"/>
                      <wp:effectExtent l="0" t="0" r="0" b="0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1805" cy="6692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336F8" w:rsidRPr="004568A5" w:rsidRDefault="009336F8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Phone 1800 001 001</w:t>
                                  </w:r>
                                </w:p>
                                <w:p w:rsidR="009336F8" w:rsidRPr="004568A5" w:rsidRDefault="009336F8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Email imposters@amongus.wa.au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34A148C" id="Text Box 10" o:spid="_x0000_s1030" type="#_x0000_t202" style="width:227.7pt;height:5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" filled="f" stroked="f" strokeweight=".5pt">
                      <v:textbox>
                        <w:txbxContent>
                          <w:p w:rsidR="009336F8" w:rsidRPr="004568A5" w:rsidRDefault="009336F8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Phone 1800 001 001</w:t>
                            </w:r>
                          </w:p>
                          <w:p w:rsidR="009336F8" w:rsidRPr="004568A5" w:rsidRDefault="009336F8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Email imposters@amongus.wa.au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9336F8" w:rsidRDefault="009336F8" w:rsidP="004B7E44">
      <w:r>
        <w:rPr>
          <w:noProof/>
          <w:lang w:val="en-AU" w:eastAsia="en-A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85920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  <w:r w:rsidRPr="00D967AC">
        <w:rPr>
          <w:noProof/>
          <w:lang w:val="en-AU" w:eastAsia="en-AU"/>
        </w:rPr>
        <w:drawing>
          <wp:anchor distT="0" distB="0" distL="114300" distR="114300" simplePos="0" relativeHeight="251660288" behindDoc="0" locked="0" layoutInCell="1" allowOverlap="1" wp14:anchorId="2B32EF5D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36F8" w:rsidRDefault="009336F8">
      <w:pPr>
        <w:spacing w:after="200"/>
      </w:pPr>
      <w:r>
        <w:br w:type="page"/>
      </w:r>
    </w:p>
    <w:p w:rsidR="009336F8" w:rsidRDefault="009336F8">
      <w:pPr>
        <w:spacing w:after="200"/>
        <w:sectPr w:rsidR="009336F8" w:rsidSect="004B7E44">
          <w:headerReference w:type="default" r:id="rId10"/>
          <w:footerReference w:type="default" r:id="rId11"/>
          <w:footerReference w:type="first" r:id="rId12"/>
          <w:pgSz w:w="12240" w:h="15840"/>
          <w:pgMar w:top="720" w:right="1152" w:bottom="720" w:left="1152" w:header="0" w:footer="0" w:gutter="0"/>
          <w:pgNumType w:start="1"/>
          <w:cols w:space="720"/>
          <w:titlePg/>
          <w:docGrid w:linePitch="381"/>
        </w:sectPr>
      </w:pPr>
    </w:p>
    <w:p w:rsidR="009336F8" w:rsidRDefault="009336F8">
      <w:pPr>
        <w:spacing w:after="200"/>
        <w:sectPr w:rsidR="009336F8" w:rsidSect="004B7E44">
          <w:footerReference w:type="first" r:id="rId13"/>
          <w:pgSz w:w="12240" w:h="15840"/>
          <w:pgMar w:top="720" w:right="1152" w:bottom="720" w:left="1152" w:header="0" w:footer="0" w:gutter="0"/>
          <w:pgNumType w:start="1"/>
          <w:cols w:space="720"/>
          <w:titlePg/>
          <w:docGrid w:linePitch="381"/>
        </w:sectPr>
      </w:pPr>
    </w:p>
    <w:sdt>
      <w:sdtPr>
        <w:rPr>
          <w:rFonts w:asciiTheme="minorHAnsi" w:eastAsiaTheme="minorEastAsia" w:hAnsiTheme="minorHAnsi" w:cstheme="minorBidi"/>
          <w:color w:val="auto"/>
          <w:sz w:val="28"/>
          <w:szCs w:val="22"/>
        </w:rPr>
        <w:id w:val="1554116234"/>
        <w:docPartObj>
          <w:docPartGallery w:val="Table of Contents"/>
          <w:docPartUnique/>
        </w:docPartObj>
      </w:sdtPr>
      <w:sdtEndPr>
        <w:rPr>
          <w:rFonts w:asciiTheme="majorHAnsi" w:hAnsiTheme="majorHAnsi"/>
          <w:b/>
          <w:bCs/>
          <w:noProof/>
        </w:rPr>
      </w:sdtEndPr>
      <w:sdtContent>
        <w:p w:rsidR="009336F8" w:rsidRDefault="009336F8">
          <w:pPr>
            <w:pStyle w:val="TOCHeading"/>
          </w:pPr>
          <w:r>
            <w:t>Table of Contents</w:t>
          </w:r>
        </w:p>
        <w:p w:rsidR="009336F8" w:rsidRDefault="009336F8">
          <w:pPr>
            <w:pStyle w:val="TOC1"/>
            <w:rPr>
              <w:b w:val="0"/>
              <w:sz w:val="22"/>
              <w:lang w:val="en-AU" w:eastAsia="en-AU"/>
            </w:rPr>
          </w:pPr>
          <w:r>
            <w:fldChar w:fldCharType="begin"/>
          </w:r>
          <w:r>
            <w:instrText xml:space="preserve"> TOC \o "1-1" \h \z \t "Heading 2,2,Heading 3,3" </w:instrText>
          </w:r>
          <w:r>
            <w:fldChar w:fldCharType="separate"/>
          </w:r>
          <w:r>
            <w:t>Meeting Minutes Agenda items</w:t>
          </w:r>
          <w:r>
            <w:rPr>
              <w:webHidden/>
            </w:rPr>
            <w:tab/>
            <w:t>1</w:t>
          </w:r>
        </w:p>
        <w:p w:rsidR="009336F8" w:rsidRDefault="009336F8">
          <w:r>
            <w:fldChar w:fldCharType="end"/>
          </w:r>
        </w:p>
      </w:sdtContent>
    </w:sdt>
    <w:p w:rsidR="009336F8" w:rsidRDefault="009336F8">
      <w:pPr>
        <w:spacing w:after="200"/>
        <w:sectPr w:rsidR="009336F8" w:rsidSect="002A0E2C">
          <w:headerReference w:type="default" r:id="rId14"/>
          <w:footerReference w:type="default" r:id="rId15"/>
          <w:footerReference w:type="first" r:id="rId16"/>
          <w:pgSz w:w="12240" w:h="15840"/>
          <w:pgMar w:top="720" w:right="1152" w:bottom="720" w:left="1152" w:header="0" w:footer="0" w:gutter="0"/>
          <w:pgNumType w:fmt="lowerRoman" w:start="1"/>
          <w:cols w:space="720"/>
          <w:titlePg/>
          <w:docGrid w:linePitch="381"/>
        </w:sectPr>
      </w:pPr>
    </w:p>
    <w:p w:rsidR="009336F8" w:rsidRPr="004B7E44" w:rsidRDefault="009336F8" w:rsidP="002A0E2C">
      <w:subDoc r:id="rId17"/>
    </w:p>
    <w:sectPr w:rsidR="009336F8" w:rsidRPr="004B7E44" w:rsidSect="002A0E2C">
      <w:footerReference w:type="first" r:id="rId18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4B7E44" w:rsidRDefault="00E66EF9" w:rsidP="00E66EF9">
          <w:pPr>
            <w:pStyle w:val="Footer"/>
          </w:pPr>
          <w:r>
            <w:t>www.defnotimposters</w:t>
          </w:r>
          <w:r w:rsidR="004B7E44">
            <w:t>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56B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E2C" w:rsidRDefault="002A0E2C" w:rsidP="004B7E4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2A0E2C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2A0E2C" w:rsidRDefault="002A0E2C" w:rsidP="00E66EF9">
          <w:pPr>
            <w:pStyle w:val="Footer"/>
          </w:pPr>
        </w:p>
      </w:tc>
    </w:tr>
  </w:tbl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040058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0E2C" w:rsidRDefault="002A0E2C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56BE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64376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0E2C" w:rsidRDefault="002A0E2C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30F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Header"/>
          </w:pPr>
          <w:r>
            <w:rPr>
              <w:noProof/>
              <w:lang w:val="en-AU" w:eastAsia="en-AU"/>
            </w:rPr>
            <mc:AlternateContent>
              <mc:Choice Requires="wps">
                <w:drawing>
                  <wp:inline distT="0" distB="0" distL="0" distR="0" wp14:anchorId="2F9B279C" wp14:editId="6E4B52ED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E66EF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F9B279C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E66EF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E66EF9" w:rsidTr="002A0E2C">
      <w:trPr>
        <w:trHeight w:val="709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E66EF9" w:rsidRDefault="00E66EF9" w:rsidP="004B7E44">
          <w:pPr>
            <w:pStyle w:val="Header"/>
          </w:pP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52A"/>
    <w:rsid w:val="000A0033"/>
    <w:rsid w:val="00293B83"/>
    <w:rsid w:val="002A0E2C"/>
    <w:rsid w:val="003448F3"/>
    <w:rsid w:val="00344E20"/>
    <w:rsid w:val="004568A5"/>
    <w:rsid w:val="00460B5D"/>
    <w:rsid w:val="004B7E44"/>
    <w:rsid w:val="004D5252"/>
    <w:rsid w:val="004F2B86"/>
    <w:rsid w:val="00550512"/>
    <w:rsid w:val="005A718F"/>
    <w:rsid w:val="005D652A"/>
    <w:rsid w:val="006A3CE7"/>
    <w:rsid w:val="006D30D2"/>
    <w:rsid w:val="006D34F8"/>
    <w:rsid w:val="007516CF"/>
    <w:rsid w:val="00850FF5"/>
    <w:rsid w:val="008B33BC"/>
    <w:rsid w:val="009120E9"/>
    <w:rsid w:val="009256BE"/>
    <w:rsid w:val="009336F8"/>
    <w:rsid w:val="00945900"/>
    <w:rsid w:val="009549AB"/>
    <w:rsid w:val="009C396C"/>
    <w:rsid w:val="00A230F6"/>
    <w:rsid w:val="00B23F28"/>
    <w:rsid w:val="00B572B4"/>
    <w:rsid w:val="00BA386E"/>
    <w:rsid w:val="00C55B74"/>
    <w:rsid w:val="00C75A4B"/>
    <w:rsid w:val="00CF656D"/>
    <w:rsid w:val="00D3724D"/>
    <w:rsid w:val="00DB26A7"/>
    <w:rsid w:val="00DD2F55"/>
    <w:rsid w:val="00E21207"/>
    <w:rsid w:val="00E66EF9"/>
    <w:rsid w:val="00E76CAD"/>
    <w:rsid w:val="00E94B5F"/>
    <w:rsid w:val="00EB01CC"/>
    <w:rsid w:val="00EB6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F60D73FA-8C10-4FC9-9228-DA42CD412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56BE"/>
    <w:pPr>
      <w:spacing w:after="0"/>
    </w:pPr>
    <w:rPr>
      <w:rFonts w:asciiTheme="majorHAnsi" w:eastAsiaTheme="minorEastAsia" w:hAnsiTheme="majorHAnsi"/>
      <w:sz w:val="28"/>
      <w:szCs w:val="22"/>
    </w:rPr>
  </w:style>
  <w:style w:type="paragraph" w:styleId="Heading1">
    <w:name w:val="heading 1"/>
    <w:basedOn w:val="Normal"/>
    <w:link w:val="Heading1Char"/>
    <w:uiPriority w:val="9"/>
    <w:qFormat/>
    <w:rsid w:val="009256BE"/>
    <w:pPr>
      <w:keepNext/>
      <w:outlineLvl w:val="0"/>
    </w:pPr>
    <w:rPr>
      <w:rFonts w:eastAsia="Times New Roman" w:cs="Times New Roman"/>
      <w:b/>
      <w:color w:val="7A042E" w:themeColor="accent1" w:themeShade="BF"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9256BE"/>
    <w:pPr>
      <w:keepNext/>
      <w:spacing w:line="240" w:lineRule="auto"/>
      <w:outlineLvl w:val="1"/>
    </w:pPr>
    <w:rPr>
      <w:rFonts w:eastAsia="Times New Roman" w:cs="Times New Roman"/>
      <w:b/>
      <w:sz w:val="40"/>
    </w:rPr>
  </w:style>
  <w:style w:type="paragraph" w:styleId="Heading3">
    <w:name w:val="heading 3"/>
    <w:basedOn w:val="Normal"/>
    <w:link w:val="Heading3Char"/>
    <w:uiPriority w:val="2"/>
    <w:unhideWhenUsed/>
    <w:qFormat/>
    <w:rsid w:val="009256BE"/>
    <w:pPr>
      <w:spacing w:line="240" w:lineRule="auto"/>
      <w:outlineLvl w:val="2"/>
    </w:pPr>
    <w:rPr>
      <w:rFonts w:eastAsia="Times New Roman" w:cs="Times New Roman"/>
      <w:b/>
      <w:i/>
      <w:color w:val="155D56" w:themeColor="accent3" w:themeShade="BF"/>
      <w:sz w:val="36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6BE"/>
    <w:rPr>
      <w:rFonts w:asciiTheme="majorHAnsi" w:eastAsia="Times New Roman" w:hAnsiTheme="majorHAnsi" w:cs="Times New Roman"/>
      <w:b/>
      <w:color w:val="7A042E" w:themeColor="accent1" w:themeShade="BF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eastAsia="Times New Roman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9256BE"/>
    <w:rPr>
      <w:rFonts w:asciiTheme="majorHAnsi" w:eastAsia="Times New Roman" w:hAnsiTheme="majorHAnsi" w:cs="Times New Roman"/>
      <w:b/>
      <w:sz w:val="40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9256BE"/>
    <w:rPr>
      <w:rFonts w:asciiTheme="majorHAnsi" w:eastAsia="Times New Roman" w:hAnsiTheme="majorHAnsi" w:cs="Times New Roman"/>
      <w:b/>
      <w:i/>
      <w:color w:val="155D56" w:themeColor="accent3" w:themeShade="BF"/>
      <w:sz w:val="36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eastAsia="Times New Roman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850FF5"/>
    <w:pPr>
      <w:keepLines/>
      <w:spacing w:before="240" w:after="120" w:line="259" w:lineRule="auto"/>
      <w:outlineLvl w:val="9"/>
    </w:pPr>
    <w:rPr>
      <w:rFonts w:eastAsiaTheme="majorEastAsia" w:cstheme="majorBidi"/>
      <w:b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66EF9"/>
    <w:pPr>
      <w:tabs>
        <w:tab w:val="right" w:leader="dot" w:pos="9926"/>
      </w:tabs>
      <w:spacing w:after="100"/>
    </w:pPr>
    <w:rPr>
      <w:b/>
      <w:noProof/>
    </w:rPr>
  </w:style>
  <w:style w:type="character" w:styleId="Hyperlink">
    <w:name w:val="Hyperlink"/>
    <w:basedOn w:val="DefaultParagraphFont"/>
    <w:uiPriority w:val="99"/>
    <w:unhideWhenUsed/>
    <w:rsid w:val="00460B5D"/>
    <w:rPr>
      <w:color w:val="93C842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50FF5"/>
    <w:pPr>
      <w:spacing w:after="100"/>
      <w:ind w:left="280"/>
    </w:pPr>
  </w:style>
  <w:style w:type="paragraph" w:styleId="ListNumber">
    <w:name w:val="List Number"/>
    <w:basedOn w:val="Normal"/>
    <w:uiPriority w:val="99"/>
    <w:qFormat/>
    <w:rsid w:val="00E21207"/>
    <w:pPr>
      <w:numPr>
        <w:numId w:val="1"/>
      </w:numPr>
      <w:spacing w:after="200"/>
    </w:pPr>
    <w:rPr>
      <w:rFonts w:eastAsia="Times New Roman" w:cs="Times New Roman"/>
      <w:sz w:val="24"/>
      <w:szCs w:val="24"/>
    </w:rPr>
  </w:style>
  <w:style w:type="character" w:customStyle="1" w:styleId="HeaderChar1">
    <w:name w:val="Header Char1"/>
    <w:basedOn w:val="DefaultParagraphFont"/>
    <w:uiPriority w:val="99"/>
    <w:rsid w:val="00E21207"/>
    <w:rPr>
      <w:rFonts w:cs="Calibri"/>
      <w:b/>
      <w:color w:val="155D56" w:themeColor="accent3" w:themeShade="BF"/>
      <w:sz w:val="18"/>
      <w:lang w:val="en-GB"/>
    </w:rPr>
  </w:style>
  <w:style w:type="paragraph" w:styleId="ListNumber2">
    <w:name w:val="List Number 2"/>
    <w:basedOn w:val="Normal"/>
    <w:uiPriority w:val="99"/>
    <w:unhideWhenUsed/>
    <w:qFormat/>
    <w:rsid w:val="00E21207"/>
    <w:pPr>
      <w:numPr>
        <w:ilvl w:val="1"/>
        <w:numId w:val="1"/>
      </w:numPr>
      <w:spacing w:after="200"/>
    </w:pPr>
    <w:rPr>
      <w:rFonts w:eastAsia="Times New Roman" w:cs="Times New Roman"/>
      <w:sz w:val="24"/>
      <w:szCs w:val="24"/>
    </w:rPr>
  </w:style>
  <w:style w:type="paragraph" w:customStyle="1" w:styleId="ItemDescription">
    <w:name w:val="Item Description"/>
    <w:basedOn w:val="Normal"/>
    <w:uiPriority w:val="10"/>
    <w:qFormat/>
    <w:rsid w:val="00E21207"/>
    <w:pPr>
      <w:spacing w:before="40" w:after="120" w:line="240" w:lineRule="auto"/>
      <w:ind w:right="360"/>
    </w:pPr>
    <w:rPr>
      <w:rFonts w:eastAsiaTheme="minorHAnsi"/>
      <w:kern w:val="20"/>
      <w:sz w:val="24"/>
      <w:szCs w:val="20"/>
      <w:lang w:eastAsia="ja-JP"/>
    </w:rPr>
  </w:style>
  <w:style w:type="paragraph" w:customStyle="1" w:styleId="Tableheading">
    <w:name w:val="Table heading"/>
    <w:basedOn w:val="Heading2"/>
    <w:link w:val="TableheadingChar"/>
    <w:uiPriority w:val="10"/>
    <w:qFormat/>
    <w:rsid w:val="00E21207"/>
    <w:pPr>
      <w:spacing w:before="60" w:after="60" w:line="276" w:lineRule="auto"/>
      <w:jc w:val="center"/>
    </w:pPr>
    <w:rPr>
      <w:rFonts w:cs="Arial"/>
      <w:bCs/>
      <w:iCs/>
      <w:color w:val="155D56" w:themeColor="accent3" w:themeShade="BF"/>
      <w:sz w:val="24"/>
      <w:szCs w:val="28"/>
    </w:rPr>
  </w:style>
  <w:style w:type="character" w:customStyle="1" w:styleId="TableheadingChar">
    <w:name w:val="Table heading Char"/>
    <w:basedOn w:val="Heading2Char"/>
    <w:link w:val="Tableheading"/>
    <w:uiPriority w:val="10"/>
    <w:rsid w:val="00E21207"/>
    <w:rPr>
      <w:rFonts w:asciiTheme="majorHAnsi" w:eastAsia="Times New Roman" w:hAnsiTheme="majorHAnsi" w:cs="Arial"/>
      <w:b/>
      <w:bCs/>
      <w:iCs/>
      <w:color w:val="155D56" w:themeColor="accent3" w:themeShade="BF"/>
      <w:sz w:val="24"/>
      <w:szCs w:val="28"/>
    </w:rPr>
  </w:style>
  <w:style w:type="paragraph" w:customStyle="1" w:styleId="Subheading1">
    <w:name w:val="Subheading 1"/>
    <w:basedOn w:val="Heading1"/>
    <w:qFormat/>
    <w:rsid w:val="009256BE"/>
    <w:pPr>
      <w:framePr w:hSpace="180" w:wrap="around" w:vAnchor="text" w:hAnchor="page" w:x="993" w:y="3207"/>
    </w:pPr>
    <w:rPr>
      <w:color w:val="858A8F" w:themeColor="text1" w:themeTint="8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17" Type="http://schemas.openxmlformats.org/officeDocument/2006/relationships/subDocument" Target="Meeting%20Minutes%20(Sprint%201).docx" TargetMode="Externa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sv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0010827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C046C-D264-412A-95E6-D3FE05142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49</TotalTime>
  <Pages>1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CITE</cp:lastModifiedBy>
  <cp:revision>19</cp:revision>
  <dcterms:created xsi:type="dcterms:W3CDTF">2020-11-05T01:55:00Z</dcterms:created>
  <dcterms:modified xsi:type="dcterms:W3CDTF">2020-11-05T05:10:00Z</dcterms:modified>
</cp:coreProperties>
</file>