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470CF0A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EDDF8D1" w14:textId="77777777"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65BC2A" w14:textId="77777777" w:rsidR="004B7E44" w:rsidRPr="00B97770" w:rsidRDefault="00B97770" w:rsidP="004B7E44">
                                  <w:pPr>
                                    <w:pStyle w:val="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97770">
                                    <w:rPr>
                                      <w:color w:val="FFFFFF" w:themeColor="background1"/>
                                    </w:rPr>
                                    <w:t>A.E. MOVIE 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0765BC2A" w14:textId="77777777" w:rsidR="004B7E44" w:rsidRPr="00B97770" w:rsidRDefault="00B97770" w:rsidP="004B7E44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B97770">
                              <w:rPr>
                                <w:color w:val="FFFFFF" w:themeColor="background1"/>
                              </w:rPr>
                              <w:t>A.E. MOVIE dATABASE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4F0505A" w14:textId="77777777"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5CE9657" wp14:editId="016A6079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4C15BD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2477644" w14:textId="77777777"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320EDA" w14:textId="77777777" w:rsidR="004B7E44" w:rsidRPr="00B97770" w:rsidRDefault="00B97770" w:rsidP="004B7E44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97770">
                                    <w:rPr>
                                      <w:color w:val="FFFFFF" w:themeColor="background1"/>
                                    </w:rPr>
                                    <w:t>RAD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7D320EDA" w14:textId="77777777" w:rsidR="004B7E44" w:rsidRPr="00B97770" w:rsidRDefault="00B97770" w:rsidP="004B7E44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B97770">
                              <w:rPr>
                                <w:color w:val="FFFFFF" w:themeColor="background1"/>
                              </w:rPr>
                              <w:t>RAD Development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136523B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C36043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97AA55" w14:textId="77777777" w:rsidR="004B7E44" w:rsidRPr="00B97770" w:rsidRDefault="00B97770" w:rsidP="00B97770">
                                  <w:pPr>
                                    <w:pStyle w:val="Heading1"/>
                                  </w:pPr>
                                  <w:bookmarkStart w:id="0" w:name="_Toc55476795"/>
                                  <w:r>
                                    <w:rPr>
                                      <w:color w:val="FFFFFF" w:themeColor="background1"/>
                                    </w:rPr>
                                    <w:t>The Imposters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4797AA55" w14:textId="77777777" w:rsidR="004B7E44" w:rsidRPr="00B97770" w:rsidRDefault="00B97770" w:rsidP="00B97770">
                            <w:pPr>
                              <w:pStyle w:val="Heading1"/>
                            </w:pPr>
                            <w:bookmarkStart w:id="1" w:name="_Toc55476795"/>
                            <w:r>
                              <w:rPr>
                                <w:color w:val="FFFFFF" w:themeColor="background1"/>
                              </w:rPr>
                              <w:t>The Imposters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06E50ED" w14:textId="77777777" w:rsidR="004B7E44" w:rsidRDefault="004B7E44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1852551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2551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4C221C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130 Murdoch Dr</w:t>
                                  </w:r>
                                </w:p>
                                <w:p w14:paraId="01C5468C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Murdoch WA, 6150</w:t>
                                  </w:r>
                                </w:p>
                                <w:p w14:paraId="08300915" w14:textId="77777777" w:rsidR="004B7E44" w:rsidRPr="00B97770" w:rsidRDefault="004B7E44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45.8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" filled="f" stroked="f" strokeweight=".5pt">
                      <v:textbox>
                        <w:txbxContent>
                          <w:p w14:paraId="164C221C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130 Murdoch Dr</w:t>
                            </w:r>
                          </w:p>
                          <w:p w14:paraId="01C5468C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Murdoch WA, 6150</w:t>
                            </w:r>
                          </w:p>
                          <w:p w14:paraId="08300915" w14:textId="77777777" w:rsidR="004B7E44" w:rsidRPr="00B97770" w:rsidRDefault="004B7E44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933205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3320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F89175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Phone 1800 001 001</w:t>
                                  </w:r>
                                </w:p>
                                <w:p w14:paraId="79F0F052" w14:textId="77777777" w:rsidR="00B97770" w:rsidRPr="004568A5" w:rsidRDefault="00B97770" w:rsidP="00B9777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Email imposters@amongus.wa.au</w:t>
                                  </w:r>
                                </w:p>
                                <w:p w14:paraId="2B406A2F" w14:textId="77777777" w:rsidR="004B7E44" w:rsidRPr="00B97770" w:rsidRDefault="004B7E44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230.9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" filled="f" stroked="f" strokeweight=".5pt">
                      <v:textbox>
                        <w:txbxContent>
                          <w:p w14:paraId="2BF89175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Phone 1800 001 001</w:t>
                            </w:r>
                          </w:p>
                          <w:p w14:paraId="79F0F052" w14:textId="77777777" w:rsidR="00B97770" w:rsidRPr="004568A5" w:rsidRDefault="00B97770" w:rsidP="00B9777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Email imposters@amongus.wa.au</w:t>
                            </w:r>
                          </w:p>
                          <w:p w14:paraId="2B406A2F" w14:textId="77777777" w:rsidR="004B7E44" w:rsidRPr="00B97770" w:rsidRDefault="004B7E44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BFD945F" w14:textId="77777777" w:rsidR="004B7E44" w:rsidRDefault="004B7E44" w:rsidP="004B7E44"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 wp14:anchorId="6903C5C4" wp14:editId="50C6D8CE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782BA7" wp14:editId="582F972F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62721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2B32EF5D" wp14:editId="34C7C71B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1F2C7" w14:textId="77777777" w:rsidR="004B7E44" w:rsidRDefault="004B7E44">
      <w:pPr>
        <w:spacing w:after="200"/>
      </w:pPr>
      <w:r>
        <w:br w:type="page"/>
      </w:r>
    </w:p>
    <w:p w14:paraId="3C22EE62" w14:textId="77777777" w:rsidR="00B97770" w:rsidRDefault="00B97770" w:rsidP="004B7E44">
      <w:pPr>
        <w:sectPr w:rsidR="00B97770" w:rsidSect="004B7E44">
          <w:headerReference w:type="default" r:id="rId10"/>
          <w:footerReference w:type="default" r:id="rId11"/>
          <w:footerReference w:type="first" r:id="rId12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p w14:paraId="7CE244E6" w14:textId="7B42B84D" w:rsidR="00992C03" w:rsidRDefault="00992C03" w:rsidP="004B7E44">
      <w:pPr>
        <w:sectPr w:rsidR="00992C03" w:rsidSect="004B7E44">
          <w:footerReference w:type="first" r:id="rId13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p w14:paraId="0F7A137C" w14:textId="7DC0C54E" w:rsidR="00B97770" w:rsidRDefault="00E05380" w:rsidP="00E05380">
      <w:pPr>
        <w:pStyle w:val="TOCHeading"/>
      </w:pPr>
      <w:r>
        <w:lastRenderedPageBreak/>
        <w:t>Table of Contents</w:t>
      </w:r>
    </w:p>
    <w:p w14:paraId="675E401D" w14:textId="77777777" w:rsidR="00E05380" w:rsidRPr="00E05380" w:rsidRDefault="00E05380" w:rsidP="00E05380"/>
    <w:p w14:paraId="594A2D20" w14:textId="77777777" w:rsidR="00B97770" w:rsidRDefault="00B97770" w:rsidP="004B7E44"/>
    <w:p w14:paraId="13A8D2BB" w14:textId="77777777" w:rsidR="00B97770" w:rsidRDefault="00B97770" w:rsidP="004B7E44">
      <w:pPr>
        <w:sectPr w:rsidR="00B97770" w:rsidSect="00B97770">
          <w:footerReference w:type="first" r:id="rId14"/>
          <w:pgSz w:w="12240" w:h="15840"/>
          <w:pgMar w:top="720" w:right="1152" w:bottom="720" w:left="1152" w:header="0" w:footer="0" w:gutter="0"/>
          <w:pgNumType w:fmt="lowerRoman" w:start="1"/>
          <w:cols w:space="720"/>
          <w:titlePg/>
          <w:docGrid w:linePitch="381"/>
        </w:sectPr>
      </w:pPr>
    </w:p>
    <w:p w14:paraId="4EA9194A" w14:textId="77777777" w:rsidR="00E94B5F" w:rsidRPr="004B7E44" w:rsidRDefault="00E94B5F" w:rsidP="00431B7E"/>
    <w:sectPr w:rsidR="00E94B5F" w:rsidRPr="004B7E44" w:rsidSect="004B7E44">
      <w:footerReference w:type="first" r:id="rId1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3EEF4" w14:textId="77777777" w:rsidR="00E92D0D" w:rsidRDefault="00E92D0D" w:rsidP="004B7E44">
      <w:r>
        <w:separator/>
      </w:r>
    </w:p>
  </w:endnote>
  <w:endnote w:type="continuationSeparator" w:id="0">
    <w:p w14:paraId="3E92C4C2" w14:textId="77777777" w:rsidR="00E92D0D" w:rsidRDefault="00E92D0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07F5DA3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5E61D11" w14:textId="77777777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E82D69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777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75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82ED9C" w14:textId="77777777" w:rsidR="00B97770" w:rsidRDefault="0040226A" w:rsidP="004B7E44">
        <w:pPr>
          <w:pStyle w:val="Footer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30267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568E96" w14:textId="77777777" w:rsidR="00B97770" w:rsidRDefault="00B97770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7085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DBB69C" w14:textId="77777777" w:rsidR="00B97770" w:rsidRDefault="00B97770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F9585D" w14:textId="77777777" w:rsidR="00E92D0D" w:rsidRDefault="00E92D0D" w:rsidP="004B7E44">
      <w:r>
        <w:separator/>
      </w:r>
    </w:p>
  </w:footnote>
  <w:footnote w:type="continuationSeparator" w:id="0">
    <w:p w14:paraId="55BFAB85" w14:textId="77777777" w:rsidR="00E92D0D" w:rsidRDefault="00E92D0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D5F5B5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7E0127C3" w14:textId="77777777" w:rsidR="004B7E44" w:rsidRDefault="004B7E44" w:rsidP="004B7E44">
          <w:pPr>
            <w:pStyle w:val="Header"/>
          </w:pP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770"/>
    <w:rsid w:val="00293B83"/>
    <w:rsid w:val="0040226A"/>
    <w:rsid w:val="00431B7E"/>
    <w:rsid w:val="004B7E44"/>
    <w:rsid w:val="004D5252"/>
    <w:rsid w:val="004F2B86"/>
    <w:rsid w:val="005A718F"/>
    <w:rsid w:val="006A3CE7"/>
    <w:rsid w:val="007516CF"/>
    <w:rsid w:val="008A5EBC"/>
    <w:rsid w:val="008B33BC"/>
    <w:rsid w:val="009120E9"/>
    <w:rsid w:val="00945900"/>
    <w:rsid w:val="00992C03"/>
    <w:rsid w:val="009C396C"/>
    <w:rsid w:val="00B572B4"/>
    <w:rsid w:val="00B97770"/>
    <w:rsid w:val="00DB26A7"/>
    <w:rsid w:val="00E05380"/>
    <w:rsid w:val="00E76CAD"/>
    <w:rsid w:val="00E92D0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6D97E8D"/>
  <w15:chartTrackingRefBased/>
  <w15:docId w15:val="{16615BEA-84EF-420D-A425-CC4B4AE38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770"/>
    <w:pPr>
      <w:spacing w:after="0"/>
    </w:pPr>
    <w:rPr>
      <w:rFonts w:asciiTheme="majorHAnsi" w:eastAsiaTheme="minorEastAsia" w:hAnsiTheme="majorHAnsi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2"/>
    <w:qFormat/>
    <w:rsid w:val="00B97770"/>
    <w:pPr>
      <w:keepNext/>
      <w:outlineLvl w:val="0"/>
    </w:pPr>
    <w:rPr>
      <w:rFonts w:eastAsia="Times New Roman" w:cs="Times New Roman"/>
      <w:b/>
      <w:color w:val="7A042E" w:themeColor="accent1" w:themeShade="BF"/>
      <w:sz w:val="48"/>
      <w:szCs w:val="24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97770"/>
    <w:pPr>
      <w:keepNext/>
      <w:spacing w:line="240" w:lineRule="auto"/>
      <w:outlineLvl w:val="1"/>
    </w:pPr>
    <w:rPr>
      <w:rFonts w:eastAsia="Times New Roman" w:cs="Times New Roman"/>
      <w:b/>
      <w:sz w:val="40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B97770"/>
    <w:pPr>
      <w:spacing w:line="240" w:lineRule="auto"/>
      <w:outlineLvl w:val="2"/>
    </w:pPr>
    <w:rPr>
      <w:rFonts w:eastAsia="Times New Roman" w:cs="Times New Roman"/>
      <w:b/>
      <w:i/>
      <w:color w:val="155D56" w:themeColor="accent3" w:themeShade="BF"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Heading6">
    <w:name w:val="heading 6"/>
    <w:basedOn w:val="Normal"/>
    <w:next w:val="Normal"/>
    <w:link w:val="Heading6Char"/>
    <w:uiPriority w:val="2"/>
    <w:semiHidden/>
    <w:unhideWhenUsed/>
    <w:qFormat/>
    <w:rsid w:val="00431B7E"/>
    <w:pPr>
      <w:keepNext/>
      <w:keepLines/>
      <w:spacing w:before="40"/>
      <w:outlineLvl w:val="5"/>
    </w:pPr>
    <w:rPr>
      <w:rFonts w:eastAsiaTheme="majorEastAsia" w:cstheme="majorBidi"/>
      <w:color w:val="51031E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B97770"/>
    <w:rPr>
      <w:rFonts w:asciiTheme="majorHAnsi" w:eastAsia="Times New Roman" w:hAnsiTheme="majorHAnsi" w:cs="Times New Roman"/>
      <w:b/>
      <w:color w:val="7A042E" w:themeColor="accent1" w:themeShade="BF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eastAsia="Times New Roman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B97770"/>
    <w:rPr>
      <w:rFonts w:asciiTheme="majorHAnsi" w:eastAsia="Times New Roman" w:hAnsiTheme="majorHAnsi" w:cs="Times New Roman"/>
      <w:b/>
      <w:sz w:val="40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B97770"/>
    <w:rPr>
      <w:rFonts w:asciiTheme="majorHAnsi" w:eastAsia="Times New Roman" w:hAnsiTheme="majorHAnsi" w:cs="Times New Roman"/>
      <w:b/>
      <w:i/>
      <w:color w:val="155D56" w:themeColor="accent3" w:themeShade="BF"/>
      <w:sz w:val="36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eastAsia="Times New Roman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customStyle="1" w:styleId="Subheading1">
    <w:name w:val="Subheading 1"/>
    <w:basedOn w:val="Heading1"/>
    <w:next w:val="Normal"/>
    <w:qFormat/>
    <w:rsid w:val="00B97770"/>
    <w:rPr>
      <w:color w:val="858A8F" w:themeColor="text1" w:themeTint="80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7770"/>
    <w:pPr>
      <w:keepLines/>
      <w:spacing w:before="240" w:line="259" w:lineRule="auto"/>
      <w:outlineLvl w:val="9"/>
    </w:pPr>
    <w:rPr>
      <w:rFonts w:eastAsiaTheme="majorEastAsia" w:cstheme="majorBidi"/>
      <w:b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77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7770"/>
    <w:rPr>
      <w:color w:val="93C842" w:themeColor="hyperlink"/>
      <w:u w:val="single"/>
    </w:rPr>
  </w:style>
  <w:style w:type="paragraph" w:customStyle="1" w:styleId="Note">
    <w:name w:val="Note"/>
    <w:basedOn w:val="Heading6"/>
    <w:next w:val="Normal"/>
    <w:qFormat/>
    <w:rsid w:val="00431B7E"/>
    <w:rPr>
      <w:i/>
      <w:color w:val="870533" w:themeColor="accent4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2"/>
    <w:semiHidden/>
    <w:rsid w:val="00431B7E"/>
    <w:rPr>
      <w:rFonts w:asciiTheme="majorHAnsi" w:eastAsiaTheme="majorEastAsia" w:hAnsiTheme="majorHAnsi" w:cstheme="majorBidi"/>
      <w:color w:val="51031E" w:themeColor="accent1" w:themeShade="7F"/>
      <w:sz w:val="28"/>
      <w:szCs w:val="22"/>
    </w:rPr>
  </w:style>
  <w:style w:type="paragraph" w:customStyle="1" w:styleId="ItemDescription">
    <w:name w:val="Item Description"/>
    <w:basedOn w:val="Normal"/>
    <w:uiPriority w:val="10"/>
    <w:qFormat/>
    <w:rsid w:val="008A5EBC"/>
    <w:pPr>
      <w:spacing w:before="40" w:after="120" w:line="240" w:lineRule="auto"/>
      <w:ind w:right="360"/>
    </w:pPr>
    <w:rPr>
      <w:rFonts w:asciiTheme="minorHAnsi" w:eastAsiaTheme="minorHAnsi" w:hAnsiTheme="minorHAnsi"/>
      <w:kern w:val="20"/>
      <w:sz w:val="24"/>
      <w:szCs w:val="20"/>
      <w:lang w:eastAsia="ja-JP"/>
    </w:rPr>
  </w:style>
  <w:style w:type="paragraph" w:customStyle="1" w:styleId="Tableheading">
    <w:name w:val="Table heading"/>
    <w:basedOn w:val="Heading2"/>
    <w:link w:val="TableheadingChar"/>
    <w:uiPriority w:val="10"/>
    <w:qFormat/>
    <w:rsid w:val="008A5EBC"/>
    <w:pPr>
      <w:spacing w:before="60" w:after="60" w:line="276" w:lineRule="auto"/>
      <w:jc w:val="center"/>
    </w:pPr>
    <w:rPr>
      <w:rFonts w:cs="Arial"/>
      <w:bCs/>
      <w:iCs/>
      <w:color w:val="7A042E" w:themeColor="accent1" w:themeShade="BF"/>
      <w:sz w:val="24"/>
      <w:szCs w:val="28"/>
    </w:rPr>
  </w:style>
  <w:style w:type="character" w:customStyle="1" w:styleId="TableheadingChar">
    <w:name w:val="Table heading Char"/>
    <w:basedOn w:val="Heading2Char"/>
    <w:link w:val="Tableheading"/>
    <w:uiPriority w:val="10"/>
    <w:rsid w:val="008A5EBC"/>
    <w:rPr>
      <w:rFonts w:asciiTheme="majorHAnsi" w:eastAsia="Times New Roman" w:hAnsiTheme="majorHAnsi" w:cs="Arial"/>
      <w:b/>
      <w:bCs/>
      <w:iCs/>
      <w:color w:val="7A042E" w:themeColor="accent1" w:themeShade="BF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5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010827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A0515-F673-44B1-9A41-4655B07B5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6</TotalTime>
  <Pages>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CITE</dc:creator>
  <cp:keywords/>
  <dc:description/>
  <cp:lastModifiedBy>Ke Swen Lee</cp:lastModifiedBy>
  <cp:revision>6</cp:revision>
  <dcterms:created xsi:type="dcterms:W3CDTF">2020-11-05T05:47:00Z</dcterms:created>
  <dcterms:modified xsi:type="dcterms:W3CDTF">2020-11-05T07:29:00Z</dcterms:modified>
</cp:coreProperties>
</file>